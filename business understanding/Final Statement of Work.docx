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C83C5C" w14:textId="5F9E49FA" w:rsidR="00D5413C" w:rsidRDefault="00AC64CE" w:rsidP="00AC64CE">
      <w:pPr>
        <w:pStyle w:val="Photo"/>
        <w:spacing w:before="240"/>
      </w:pPr>
      <w:bookmarkStart w:id="0" w:name="_Toc321147011"/>
      <w:bookmarkStart w:id="1" w:name="_Toc318189312"/>
      <w:bookmarkStart w:id="2" w:name="_Toc318188327"/>
      <w:bookmarkStart w:id="3" w:name="_Toc318188227"/>
      <w:bookmarkStart w:id="4" w:name="_Toc321147149"/>
      <w:r>
        <w:softHyphen/>
      </w:r>
      <w:r>
        <w:softHyphen/>
      </w:r>
      <w:r>
        <w:softHyphen/>
      </w:r>
      <w:r w:rsidR="00563D3C">
        <w:rPr>
          <w:noProof/>
        </w:rPr>
        <w:drawing>
          <wp:inline distT="0" distB="0" distL="0" distR="0" wp14:anchorId="4852B976" wp14:editId="0806DB3E">
            <wp:extent cx="4742793" cy="34385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6442" cy="3462921"/>
                    </a:xfrm>
                    <a:prstGeom prst="rect">
                      <a:avLst/>
                    </a:prstGeom>
                    <a:noFill/>
                    <a:ln>
                      <a:noFill/>
                    </a:ln>
                  </pic:spPr>
                </pic:pic>
              </a:graphicData>
            </a:graphic>
          </wp:inline>
        </w:drawing>
      </w:r>
    </w:p>
    <w:p w14:paraId="14C0897D" w14:textId="6147731C" w:rsidR="001638F6" w:rsidRDefault="00563D3C" w:rsidP="00D5413C">
      <w:pPr>
        <w:pStyle w:val="Title"/>
      </w:pPr>
      <w:r>
        <w:t>Flower Recognition</w:t>
      </w:r>
    </w:p>
    <w:p w14:paraId="396741C0" w14:textId="4FD6C0DF" w:rsidR="001638F6" w:rsidRPr="00D5413C" w:rsidRDefault="00F84764" w:rsidP="00D5413C">
      <w:pPr>
        <w:pStyle w:val="Subtitle"/>
      </w:pPr>
      <w:r>
        <w:t>Statement of work</w:t>
      </w:r>
    </w:p>
    <w:p w14:paraId="49522536" w14:textId="10875974" w:rsidR="003422FF" w:rsidRDefault="00310F84" w:rsidP="003422FF">
      <w:pPr>
        <w:pStyle w:val="ContactInfo"/>
      </w:pPr>
      <w:r>
        <w:t>Rui Tang</w:t>
      </w:r>
      <w:r w:rsidR="00563D3C">
        <w:t xml:space="preserve"> </w:t>
      </w:r>
      <w:r w:rsidR="00D5413C">
        <w:t xml:space="preserve">| </w:t>
      </w:r>
      <w:r w:rsidR="00563D3C">
        <w:t>Step</w:t>
      </w:r>
      <w:r>
        <w:t xml:space="preserve"> </w:t>
      </w:r>
      <w:r w:rsidR="009E0D9D">
        <w:rPr>
          <w:rFonts w:hint="eastAsia"/>
          <w:lang w:eastAsia="zh-CN"/>
        </w:rPr>
        <w:t>II</w:t>
      </w:r>
      <w:r w:rsidR="003422FF">
        <w:br w:type="page"/>
      </w:r>
    </w:p>
    <w:p w14:paraId="6F6A66E0" w14:textId="709C01F3" w:rsidR="001638F6" w:rsidRDefault="00F36953" w:rsidP="004F39EF">
      <w:pPr>
        <w:pStyle w:val="Heading1"/>
        <w:rPr>
          <w:rFonts w:ascii="Arial" w:hAnsi="Arial" w:cs="Arial"/>
        </w:rPr>
      </w:pPr>
      <w:r w:rsidRPr="001C7FD5">
        <w:rPr>
          <w:rFonts w:ascii="Arial" w:hAnsi="Arial" w:cs="Arial"/>
        </w:rPr>
        <w:lastRenderedPageBreak/>
        <w:t>Abstract</w:t>
      </w:r>
    </w:p>
    <w:p w14:paraId="132C215D" w14:textId="126BB089" w:rsidR="004F39EF" w:rsidRDefault="004F39EF" w:rsidP="00C06200">
      <w:pPr>
        <w:ind w:firstLine="720"/>
      </w:pPr>
      <w:r>
        <w:rPr>
          <w:rFonts w:hint="eastAsia"/>
          <w:lang w:eastAsia="zh-CN"/>
        </w:rPr>
        <w:t>This</w:t>
      </w:r>
      <w:r>
        <w:t xml:space="preserve"> Statement will show the outlines of flower recognition system, which can detect flower type in a picture and label it correctly.</w:t>
      </w:r>
    </w:p>
    <w:p w14:paraId="661E5BBA" w14:textId="238C120B" w:rsidR="00F36953" w:rsidRPr="004F39EF" w:rsidRDefault="00A95428" w:rsidP="004F39EF">
      <w:pPr>
        <w:pStyle w:val="Heading1"/>
        <w:rPr>
          <w:rFonts w:ascii="Arial" w:hAnsi="Arial" w:cs="Arial"/>
          <w:lang w:val="en-CA"/>
        </w:rPr>
      </w:pPr>
      <w:r>
        <w:rPr>
          <w:rFonts w:ascii="Arial" w:hAnsi="Arial" w:cs="Arial"/>
        </w:rPr>
        <w:t>Problem Statement</w:t>
      </w:r>
    </w:p>
    <w:p w14:paraId="4F9CEDBD" w14:textId="26A9B184" w:rsidR="00A95428" w:rsidRDefault="00D9785D" w:rsidP="00D9785D">
      <w:pPr>
        <w:ind w:firstLine="720"/>
        <w:rPr>
          <w:lang w:val="en-CA"/>
        </w:rPr>
      </w:pPr>
      <w:r w:rsidRPr="00D9785D">
        <w:t xml:space="preserve">Our team wants to develop an augmented reality </w:t>
      </w:r>
      <w:proofErr w:type="gramStart"/>
      <w:r w:rsidRPr="00D9785D">
        <w:t>glasses</w:t>
      </w:r>
      <w:proofErr w:type="gramEnd"/>
      <w:r w:rsidRPr="00D9785D">
        <w:t>. The glasses can automatically identify items in life and mark them. As part of the function, we hope that this automatic identification system can correctly identify the type of flower.</w:t>
      </w:r>
      <w:r>
        <w:t xml:space="preserve"> </w:t>
      </w:r>
    </w:p>
    <w:p w14:paraId="4467D627" w14:textId="31A48AF8" w:rsidR="00D5413C" w:rsidRDefault="00D9785D" w:rsidP="00D9785D">
      <w:pPr>
        <w:pStyle w:val="Heading1"/>
        <w:rPr>
          <w:rFonts w:ascii="Arial" w:hAnsi="Arial" w:cs="Arial"/>
        </w:rPr>
      </w:pPr>
      <w:r>
        <w:rPr>
          <w:rFonts w:ascii="Arial" w:hAnsi="Arial" w:cs="Arial"/>
        </w:rPr>
        <w:t>Data Requirement</w:t>
      </w:r>
    </w:p>
    <w:p w14:paraId="1B1AC952" w14:textId="490405DE" w:rsidR="00C06200" w:rsidRDefault="00D9785D" w:rsidP="00D9785D">
      <w:pPr>
        <w:rPr>
          <w:lang w:val="en-CA" w:eastAsia="zh-CN"/>
        </w:rPr>
      </w:pPr>
      <w:r>
        <w:tab/>
        <w:t xml:space="preserve">As we mentioned above, we need a bunch of flower pictures with labels. Fortunately, </w:t>
      </w:r>
      <w:r w:rsidRPr="00D9785D">
        <w:t>we found the right data</w:t>
      </w:r>
      <w:r>
        <w:t xml:space="preserve"> </w:t>
      </w:r>
      <w:r>
        <w:rPr>
          <w:lang w:val="en-CA" w:eastAsia="zh-CN"/>
        </w:rPr>
        <w:t xml:space="preserve">on Kaggle. There are 5 types of flowers and </w:t>
      </w:r>
      <w:r w:rsidR="00C06200">
        <w:rPr>
          <w:lang w:val="en-CA" w:eastAsia="zh-CN"/>
        </w:rPr>
        <w:t>o</w:t>
      </w:r>
      <w:r w:rsidR="00C06200" w:rsidRPr="00C06200">
        <w:rPr>
          <w:lang w:val="en-CA" w:eastAsia="zh-CN"/>
        </w:rPr>
        <w:t>ur team has initially processed the data</w:t>
      </w:r>
      <w:r w:rsidR="00C06200">
        <w:rPr>
          <w:lang w:val="en-CA" w:eastAsia="zh-CN"/>
        </w:rPr>
        <w:t xml:space="preserve">. </w:t>
      </w:r>
    </w:p>
    <w:bookmarkEnd w:id="0"/>
    <w:bookmarkEnd w:id="1"/>
    <w:bookmarkEnd w:id="2"/>
    <w:bookmarkEnd w:id="3"/>
    <w:bookmarkEnd w:id="4"/>
    <w:p w14:paraId="3B6C4748" w14:textId="3A803CAE" w:rsidR="00C06200" w:rsidRDefault="00C06200">
      <w:pPr>
        <w:pStyle w:val="Heading1"/>
      </w:pPr>
      <w:r>
        <w:t>Algorithm</w:t>
      </w:r>
    </w:p>
    <w:p w14:paraId="3A254CD7" w14:textId="77777777" w:rsidR="00133A3B" w:rsidRDefault="00C06200" w:rsidP="00133A3B">
      <w:r>
        <w:tab/>
        <w:t xml:space="preserve">As a visual recognition system, we expect to use </w:t>
      </w:r>
      <w:r w:rsidRPr="00C06200">
        <w:t>Convolutional neural network</w:t>
      </w:r>
      <w:r>
        <w:t xml:space="preserve"> with TensorFlow.</w:t>
      </w:r>
      <w:r w:rsidR="00133A3B">
        <w:t xml:space="preserve"> </w:t>
      </w:r>
    </w:p>
    <w:p w14:paraId="0B779931" w14:textId="29848B53" w:rsidR="00133A3B" w:rsidRDefault="00133A3B" w:rsidP="00133A3B">
      <w:pPr>
        <w:ind w:firstLine="720"/>
      </w:pPr>
      <w:r w:rsidRPr="00133A3B">
        <w:t xml:space="preserve">A convolutional neural network consists of an input and an output layer, as well as multiple hidden layers. The hidden layers of a CNN typically consist of a series of convolutional layers that convolve with a multiplication or other dot product. The activation function is commonly a RELU </w:t>
      </w:r>
      <w:proofErr w:type="gramStart"/>
      <w:r w:rsidRPr="00133A3B">
        <w:t>layer, and</w:t>
      </w:r>
      <w:proofErr w:type="gramEnd"/>
      <w:r w:rsidRPr="00133A3B">
        <w:t xml:space="preserve"> is subsequently followed by additional convolutions such as pooling layers, fully connected layers and normalization layers, referred to as hidden layers because their inputs and outputs are masked by the activation function and final convolution.</w:t>
      </w:r>
      <w:r>
        <w:rPr>
          <w:rStyle w:val="FootnoteReference"/>
        </w:rPr>
        <w:footnoteReference w:id="1"/>
      </w:r>
    </w:p>
    <w:p w14:paraId="5CE1A912" w14:textId="3BFDB669" w:rsidR="00322A60" w:rsidRPr="00133A3B" w:rsidRDefault="00322A60" w:rsidP="00133A3B">
      <w:pPr>
        <w:ind w:firstLine="720"/>
        <w:rPr>
          <w:lang w:eastAsia="zh-CN"/>
        </w:rPr>
      </w:pPr>
      <w:r>
        <w:t xml:space="preserve">In this system, inputs are pixels in each picture, and the output will be the probability of each category. </w:t>
      </w:r>
      <w:r w:rsidRPr="00322A60">
        <w:t>Loss evaluation function</w:t>
      </w:r>
      <w:r>
        <w:t xml:space="preserve"> will be </w:t>
      </w:r>
      <w:r w:rsidR="00965340" w:rsidRPr="00965340">
        <w:t xml:space="preserve">Categorical </w:t>
      </w:r>
      <w:r w:rsidR="0057304C" w:rsidRPr="00965340">
        <w:t>Cross entropy</w:t>
      </w:r>
      <w:r>
        <w:t>.</w:t>
      </w:r>
    </w:p>
    <w:p w14:paraId="03892AA2" w14:textId="7C7E7189" w:rsidR="00133A3B" w:rsidRPr="00C06200" w:rsidRDefault="00133A3B" w:rsidP="00C06200">
      <w:r>
        <w:rPr>
          <w:noProof/>
        </w:rPr>
        <w:lastRenderedPageBreak/>
        <w:drawing>
          <wp:inline distT="0" distB="0" distL="0" distR="0" wp14:anchorId="00F0D89A" wp14:editId="33EBBDF6">
            <wp:extent cx="5486400" cy="2936875"/>
            <wp:effectExtent l="0" t="0" r="0" b="0"/>
            <wp:docPr id="2" name="Picture 2" descr="A Comprehensive Guide to Convolutional Neural Networks — the ELI5 way | by  Sumit Sah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mprehensive Guide to Convolutional Neural Networks — the ELI5 way | by  Sumit Saha | Towards Data Sci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936875"/>
                    </a:xfrm>
                    <a:prstGeom prst="rect">
                      <a:avLst/>
                    </a:prstGeom>
                    <a:noFill/>
                    <a:ln>
                      <a:noFill/>
                    </a:ln>
                  </pic:spPr>
                </pic:pic>
              </a:graphicData>
            </a:graphic>
          </wp:inline>
        </w:drawing>
      </w:r>
    </w:p>
    <w:p w14:paraId="19D422BE" w14:textId="0BE369F3" w:rsidR="00C06200" w:rsidRDefault="00C06200">
      <w:pPr>
        <w:pStyle w:val="Heading1"/>
      </w:pPr>
      <w:r>
        <w:t>Validation Process</w:t>
      </w:r>
      <w:r w:rsidR="00133A3B">
        <w:t xml:space="preserve"> and Optimization</w:t>
      </w:r>
    </w:p>
    <w:p w14:paraId="2E64532A" w14:textId="52FE23BF" w:rsidR="00133A3B" w:rsidRDefault="00133A3B" w:rsidP="00133A3B">
      <w:r>
        <w:tab/>
        <w:t>To avoid overfitting or underfitting, cross validation will be used. Firstly, we will split data into training set and test set</w:t>
      </w:r>
      <w:r w:rsidR="00322A60">
        <w:t xml:space="preserve"> randomly.</w:t>
      </w:r>
      <w:r w:rsidR="00CA77CF">
        <w:t xml:space="preserve"> After each epoch of training, the model will output the accuracy of both training set and test set.</w:t>
      </w:r>
    </w:p>
    <w:p w14:paraId="39B14681" w14:textId="60EA8985" w:rsidR="009E0D9D" w:rsidRPr="00133A3B" w:rsidRDefault="00CA77CF" w:rsidP="00133A3B">
      <w:r>
        <w:tab/>
        <w:t>After training, a curve diagram will be showed to indicate whether the model is overfitting or underfitting.</w:t>
      </w:r>
    </w:p>
    <w:p w14:paraId="20AA982C" w14:textId="2023AC34" w:rsidR="009E0D9D" w:rsidRDefault="009E0D9D">
      <w:pPr>
        <w:pStyle w:val="Heading1"/>
        <w:rPr>
          <w:lang w:eastAsia="zh-CN"/>
        </w:rPr>
      </w:pPr>
      <w:r>
        <w:rPr>
          <w:rFonts w:hint="eastAsia"/>
          <w:lang w:eastAsia="zh-CN"/>
        </w:rPr>
        <w:t>Training</w:t>
      </w:r>
      <w:r w:rsidR="0079455C">
        <w:rPr>
          <w:lang w:eastAsia="zh-CN"/>
        </w:rPr>
        <w:t xml:space="preserve"> without data processi</w:t>
      </w:r>
      <w:r w:rsidR="00A259F1">
        <w:rPr>
          <w:lang w:eastAsia="zh-CN"/>
        </w:rPr>
        <w:t>ng</w:t>
      </w:r>
    </w:p>
    <w:p w14:paraId="3EEA7401" w14:textId="3CDEC579" w:rsidR="00D2126A" w:rsidRPr="00D2126A" w:rsidRDefault="009E0D9D" w:rsidP="00D2126A">
      <w:pPr>
        <w:ind w:firstLine="720"/>
        <w:rPr>
          <w:lang w:val="en-CA" w:eastAsia="zh-CN"/>
        </w:rPr>
      </w:pPr>
      <w:r w:rsidRPr="00D2126A">
        <w:rPr>
          <w:lang w:val="en-CA"/>
        </w:rPr>
        <w:t xml:space="preserve">In this project, TensorFlow and </w:t>
      </w:r>
      <w:proofErr w:type="spellStart"/>
      <w:r w:rsidRPr="00D2126A">
        <w:rPr>
          <w:lang w:val="en-CA"/>
        </w:rPr>
        <w:t>Keras</w:t>
      </w:r>
      <w:proofErr w:type="spellEnd"/>
      <w:r w:rsidRPr="00D2126A">
        <w:rPr>
          <w:lang w:val="en-CA"/>
        </w:rPr>
        <w:t xml:space="preserve"> </w:t>
      </w:r>
      <w:r w:rsidR="00D2126A" w:rsidRPr="00D2126A">
        <w:rPr>
          <w:lang w:val="en-CA"/>
        </w:rPr>
        <w:t>were</w:t>
      </w:r>
      <w:r w:rsidRPr="00D2126A">
        <w:rPr>
          <w:lang w:val="en-CA"/>
        </w:rPr>
        <w:t xml:space="preserve"> used to train the model. In first version, data </w:t>
      </w:r>
      <w:r w:rsidR="00D2126A" w:rsidRPr="00D2126A">
        <w:rPr>
          <w:lang w:val="en-CA"/>
        </w:rPr>
        <w:t>were</w:t>
      </w:r>
      <w:r w:rsidR="00E05CD1" w:rsidRPr="00D2126A">
        <w:rPr>
          <w:lang w:val="en-CA"/>
        </w:rPr>
        <w:t xml:space="preserve"> divided into training dataset and testing dataset. Then</w:t>
      </w:r>
      <w:r w:rsidRPr="00D2126A">
        <w:rPr>
          <w:lang w:val="en-CA"/>
        </w:rPr>
        <w:t xml:space="preserve"> </w:t>
      </w:r>
      <w:r w:rsidR="00E05CD1" w:rsidRPr="00D2126A">
        <w:rPr>
          <w:lang w:val="en-CA"/>
        </w:rPr>
        <w:t xml:space="preserve">with batch size 32 and epoch 20, the first model </w:t>
      </w:r>
      <w:r w:rsidR="00D2126A" w:rsidRPr="00D2126A">
        <w:rPr>
          <w:lang w:val="en-CA"/>
        </w:rPr>
        <w:t>is</w:t>
      </w:r>
      <w:r w:rsidR="00E05CD1" w:rsidRPr="00D2126A">
        <w:rPr>
          <w:lang w:val="en-CA"/>
        </w:rPr>
        <w:t xml:space="preserve"> trained. However</w:t>
      </w:r>
      <w:r w:rsidR="0079455C" w:rsidRPr="00D2126A">
        <w:rPr>
          <w:lang w:val="en-CA"/>
        </w:rPr>
        <w:t xml:space="preserve">, there </w:t>
      </w:r>
      <w:r w:rsidR="00D2126A" w:rsidRPr="00D2126A">
        <w:rPr>
          <w:lang w:val="en-CA"/>
        </w:rPr>
        <w:t>was</w:t>
      </w:r>
      <w:r w:rsidR="0079455C" w:rsidRPr="00D2126A">
        <w:rPr>
          <w:lang w:val="en-CA"/>
        </w:rPr>
        <w:t xml:space="preserve"> a serious overfitting phenomenon</w:t>
      </w:r>
      <w:r w:rsidR="0079455C" w:rsidRPr="00D2126A">
        <w:rPr>
          <w:lang w:val="en-CA" w:eastAsia="zh-CN"/>
        </w:rPr>
        <w:t>.</w:t>
      </w:r>
      <w:r w:rsidR="0079455C" w:rsidRPr="0079455C">
        <w:t xml:space="preserve"> </w:t>
      </w:r>
      <w:r w:rsidR="00D2126A">
        <w:t xml:space="preserve"> Based on the following accuracy curve, before the training accuracy curve and validation accuracy curve cross, it is underfitting. After that, the validation accuracy </w:t>
      </w:r>
      <w:r w:rsidR="00D2126A" w:rsidRPr="00D2126A">
        <w:rPr>
          <w:lang w:val="en-CA" w:eastAsia="zh-CN"/>
        </w:rPr>
        <w:t>stays still, but the training accuracy goes to nearly perfect.</w:t>
      </w:r>
    </w:p>
    <w:p w14:paraId="04F81668" w14:textId="0A292B2F" w:rsidR="009E0D9D" w:rsidRDefault="0079455C" w:rsidP="0079455C">
      <w:pPr>
        <w:pStyle w:val="ListParagraph"/>
        <w:rPr>
          <w:rFonts w:eastAsia="HGMinchoE"/>
          <w:lang w:val="en-CA" w:eastAsia="zh-CN"/>
        </w:rPr>
      </w:pPr>
      <w:r>
        <w:rPr>
          <w:noProof/>
        </w:rPr>
        <w:lastRenderedPageBreak/>
        <w:drawing>
          <wp:inline distT="0" distB="0" distL="0" distR="0" wp14:anchorId="63764866" wp14:editId="7EE098E2">
            <wp:extent cx="4724400" cy="3152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0" cy="3152775"/>
                    </a:xfrm>
                    <a:prstGeom prst="rect">
                      <a:avLst/>
                    </a:prstGeom>
                    <a:noFill/>
                    <a:ln>
                      <a:noFill/>
                    </a:ln>
                  </pic:spPr>
                </pic:pic>
              </a:graphicData>
            </a:graphic>
          </wp:inline>
        </w:drawing>
      </w:r>
    </w:p>
    <w:p w14:paraId="686A6EC8" w14:textId="77777777" w:rsidR="00920B52" w:rsidRPr="00920B52" w:rsidRDefault="00920B52" w:rsidP="00920B52">
      <w:pPr>
        <w:rPr>
          <w:rFonts w:eastAsia="HGMinchoE"/>
          <w:lang w:val="en-CA" w:eastAsia="zh-CN"/>
        </w:rPr>
      </w:pPr>
    </w:p>
    <w:p w14:paraId="31AB3253" w14:textId="7775B3BC" w:rsidR="00920B52" w:rsidRDefault="00920B52">
      <w:pPr>
        <w:pStyle w:val="Heading1"/>
      </w:pPr>
      <w:r>
        <w:t>Training with Data Transformation</w:t>
      </w:r>
    </w:p>
    <w:p w14:paraId="797D2BEE" w14:textId="2F00B892" w:rsidR="00920B52" w:rsidRDefault="00920B52" w:rsidP="00920B52">
      <w:pPr>
        <w:rPr>
          <w:lang w:val="en-CA" w:eastAsia="zh-CN"/>
        </w:rPr>
      </w:pPr>
      <w:r>
        <w:tab/>
        <w:t xml:space="preserve">One efficient way to overcome overfitting problem is to find and input more data. However, there is another way to make more dataset. </w:t>
      </w:r>
      <w:r w:rsidR="0030284F" w:rsidRPr="0030284F">
        <w:t>By translation, rotation, scaling, adding random noise, we can produce more data</w:t>
      </w:r>
      <w:r w:rsidR="0030284F">
        <w:rPr>
          <w:lang w:val="en-CA" w:eastAsia="zh-CN"/>
        </w:rPr>
        <w:t xml:space="preserve">. </w:t>
      </w:r>
      <w:r w:rsidR="00B3310E" w:rsidRPr="00B3310E">
        <w:rPr>
          <w:lang w:val="en-CA" w:eastAsia="zh-CN"/>
        </w:rPr>
        <w:t>Using these methods, we can significantly improve the overfitting problem, as shown in the figure below</w:t>
      </w:r>
      <w:r w:rsidR="00B3310E">
        <w:rPr>
          <w:lang w:val="en-CA" w:eastAsia="zh-CN"/>
        </w:rPr>
        <w:t>.</w:t>
      </w:r>
    </w:p>
    <w:p w14:paraId="49B580BF" w14:textId="19EC536D" w:rsidR="00B3310E" w:rsidRPr="0030284F" w:rsidRDefault="00B3310E" w:rsidP="00B3310E">
      <w:pPr>
        <w:jc w:val="center"/>
        <w:rPr>
          <w:rFonts w:eastAsia="HGMinchoE"/>
          <w:lang w:val="en-CA" w:eastAsia="zh-CN"/>
        </w:rPr>
      </w:pPr>
      <w:r>
        <w:rPr>
          <w:noProof/>
        </w:rPr>
        <w:drawing>
          <wp:inline distT="0" distB="0" distL="0" distR="0" wp14:anchorId="7C3E283D" wp14:editId="4E89DCE6">
            <wp:extent cx="4724400" cy="3152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4400" cy="3152775"/>
                    </a:xfrm>
                    <a:prstGeom prst="rect">
                      <a:avLst/>
                    </a:prstGeom>
                    <a:noFill/>
                    <a:ln>
                      <a:noFill/>
                    </a:ln>
                  </pic:spPr>
                </pic:pic>
              </a:graphicData>
            </a:graphic>
          </wp:inline>
        </w:drawing>
      </w:r>
    </w:p>
    <w:p w14:paraId="1A493758" w14:textId="781C2D23" w:rsidR="00B3310E" w:rsidRDefault="00B3310E">
      <w:pPr>
        <w:pStyle w:val="Heading1"/>
      </w:pPr>
      <w:r>
        <w:lastRenderedPageBreak/>
        <w:t>Usage of Model</w:t>
      </w:r>
    </w:p>
    <w:p w14:paraId="6BFC8FE6" w14:textId="701AA7D9" w:rsidR="00B3310E" w:rsidRDefault="00B3310E" w:rsidP="00B3310E">
      <w:r>
        <w:tab/>
        <w:t>After training a decent model, we take advantage of OpenCV to process a video. In each frame, OpenCV will extract the image and resize it to fit the model data format and predict. When the model gets the result, we use OpenCV to insert a label and its precision into the frame.</w:t>
      </w:r>
    </w:p>
    <w:p w14:paraId="49A62432" w14:textId="2DAFB7A9" w:rsidR="00B3310E" w:rsidRDefault="00B3310E" w:rsidP="00B3310E">
      <w:pPr>
        <w:jc w:val="center"/>
      </w:pPr>
      <w:r>
        <w:rPr>
          <w:noProof/>
        </w:rPr>
        <w:drawing>
          <wp:inline distT="0" distB="0" distL="0" distR="0" wp14:anchorId="67FC88F2" wp14:editId="79D55D49">
            <wp:extent cx="5486400" cy="3132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132455"/>
                    </a:xfrm>
                    <a:prstGeom prst="rect">
                      <a:avLst/>
                    </a:prstGeom>
                    <a:noFill/>
                    <a:ln>
                      <a:noFill/>
                    </a:ln>
                  </pic:spPr>
                </pic:pic>
              </a:graphicData>
            </a:graphic>
          </wp:inline>
        </w:drawing>
      </w:r>
    </w:p>
    <w:p w14:paraId="4925A802" w14:textId="33153802" w:rsidR="00DA3500" w:rsidRPr="00B3310E" w:rsidRDefault="00DA3500" w:rsidP="00B3310E">
      <w:pPr>
        <w:jc w:val="center"/>
      </w:pPr>
      <w:r w:rsidRPr="00DA3500">
        <w:rPr>
          <w:noProof/>
        </w:rPr>
        <w:drawing>
          <wp:inline distT="0" distB="0" distL="0" distR="0" wp14:anchorId="50126158" wp14:editId="09F4C00B">
            <wp:extent cx="5486400" cy="3086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086735"/>
                    </a:xfrm>
                    <a:prstGeom prst="rect">
                      <a:avLst/>
                    </a:prstGeom>
                  </pic:spPr>
                </pic:pic>
              </a:graphicData>
            </a:graphic>
          </wp:inline>
        </w:drawing>
      </w:r>
    </w:p>
    <w:p w14:paraId="37658B34" w14:textId="3741B312" w:rsidR="00A027D8" w:rsidRDefault="00A027D8">
      <w:pPr>
        <w:pStyle w:val="Heading1"/>
      </w:pPr>
      <w:r>
        <w:lastRenderedPageBreak/>
        <w:t>Deployment</w:t>
      </w:r>
    </w:p>
    <w:p w14:paraId="6E7F90FA" w14:textId="640AE483" w:rsidR="00A027D8" w:rsidRDefault="00A027D8" w:rsidP="00A027D8">
      <w:r>
        <w:tab/>
      </w:r>
      <w:r w:rsidR="00035F3B">
        <w:t>This project offers 2 ways to deploy: integrated into another Python application or works independently.</w:t>
      </w:r>
    </w:p>
    <w:p w14:paraId="10ED5AE5" w14:textId="0FD76FA9" w:rsidR="00035F3B" w:rsidRDefault="00035F3B" w:rsidP="00035F3B">
      <w:pPr>
        <w:pStyle w:val="ListParagraph"/>
        <w:numPr>
          <w:ilvl w:val="0"/>
          <w:numId w:val="29"/>
        </w:numPr>
        <w:rPr>
          <w:rFonts w:eastAsia="HGMinchoE"/>
        </w:rPr>
      </w:pPr>
      <w:r>
        <w:rPr>
          <w:rFonts w:eastAsia="HGMinchoE" w:hint="eastAsia"/>
        </w:rPr>
        <w:t>F</w:t>
      </w:r>
      <w:r>
        <w:rPr>
          <w:rFonts w:eastAsia="HGMinchoE"/>
        </w:rPr>
        <w:t xml:space="preserve">or developers wanting to integrate this model into another Python application, like Flask or Django, you can create </w:t>
      </w:r>
      <w:proofErr w:type="gramStart"/>
      <w:r>
        <w:rPr>
          <w:rFonts w:eastAsia="HGMinchoE"/>
        </w:rPr>
        <w:t>a</w:t>
      </w:r>
      <w:proofErr w:type="gramEnd"/>
      <w:r>
        <w:rPr>
          <w:rFonts w:eastAsia="HGMinchoE"/>
        </w:rPr>
        <w:t xml:space="preserve"> instance of Processor, and call </w:t>
      </w:r>
      <w:proofErr w:type="spellStart"/>
      <w:r>
        <w:rPr>
          <w:rFonts w:eastAsia="HGMinchoE"/>
        </w:rPr>
        <w:t>process_img</w:t>
      </w:r>
      <w:proofErr w:type="spellEnd"/>
      <w:r>
        <w:rPr>
          <w:rFonts w:eastAsia="HGMinchoE"/>
        </w:rPr>
        <w:t xml:space="preserve"> or </w:t>
      </w:r>
      <w:proofErr w:type="spellStart"/>
      <w:r>
        <w:rPr>
          <w:rFonts w:eastAsia="HGMinchoE"/>
        </w:rPr>
        <w:t>process_video</w:t>
      </w:r>
      <w:proofErr w:type="spellEnd"/>
      <w:r>
        <w:rPr>
          <w:rFonts w:eastAsia="HGMinchoE"/>
        </w:rPr>
        <w:t xml:space="preserve"> function.</w:t>
      </w:r>
    </w:p>
    <w:p w14:paraId="3CCA81EB" w14:textId="5F5608F0" w:rsidR="00035F3B" w:rsidRPr="00035F3B" w:rsidRDefault="00035F3B" w:rsidP="00035F3B">
      <w:pPr>
        <w:pStyle w:val="ListParagraph"/>
        <w:numPr>
          <w:ilvl w:val="0"/>
          <w:numId w:val="29"/>
        </w:numPr>
        <w:rPr>
          <w:rFonts w:eastAsia="HGMinchoE" w:hint="eastAsia"/>
        </w:rPr>
      </w:pPr>
      <w:r>
        <w:rPr>
          <w:rFonts w:eastAsia="HGMinchoE" w:hint="eastAsia"/>
        </w:rPr>
        <w:t>F</w:t>
      </w:r>
      <w:r>
        <w:rPr>
          <w:rFonts w:eastAsia="HGMinchoE"/>
        </w:rPr>
        <w:t xml:space="preserve">or developers or users who want to run separately, you can run it in command line. To see the detail of usage, click </w:t>
      </w:r>
      <w:hyperlink r:id="rId14" w:history="1">
        <w:r w:rsidRPr="00035F3B">
          <w:rPr>
            <w:rStyle w:val="Hyperlink"/>
            <w:rFonts w:eastAsia="HGMinchoE"/>
          </w:rPr>
          <w:t>here</w:t>
        </w:r>
      </w:hyperlink>
      <w:r>
        <w:rPr>
          <w:rFonts w:eastAsia="HGMinchoE"/>
        </w:rPr>
        <w:t>.</w:t>
      </w:r>
    </w:p>
    <w:p w14:paraId="7F40EE4E" w14:textId="3990266F" w:rsidR="00133A3B" w:rsidRDefault="00133A3B">
      <w:pPr>
        <w:pStyle w:val="Heading1"/>
      </w:pPr>
      <w:r>
        <w:t>Resources</w:t>
      </w:r>
    </w:p>
    <w:p w14:paraId="6A1F4C7C" w14:textId="6EE2F797" w:rsidR="00133A3B" w:rsidRPr="00133A3B" w:rsidRDefault="000957FB" w:rsidP="00133A3B">
      <w:hyperlink r:id="rId15" w:history="1">
        <w:r w:rsidR="00133A3B" w:rsidRPr="00133A3B">
          <w:rPr>
            <w:rStyle w:val="Hyperlink"/>
          </w:rPr>
          <w:t>https://www.kaggle.com/alxmamaev/flowers-recognition</w:t>
        </w:r>
      </w:hyperlink>
    </w:p>
    <w:sectPr w:rsidR="00133A3B" w:rsidRPr="00133A3B">
      <w:footerReference w:type="default" r:id="rId16"/>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9DC74A" w14:textId="77777777" w:rsidR="000957FB" w:rsidRDefault="000957FB">
      <w:pPr>
        <w:spacing w:before="0" w:after="0" w:line="240" w:lineRule="auto"/>
      </w:pPr>
      <w:r>
        <w:separator/>
      </w:r>
    </w:p>
  </w:endnote>
  <w:endnote w:type="continuationSeparator" w:id="0">
    <w:p w14:paraId="45DC9EAA" w14:textId="77777777" w:rsidR="000957FB" w:rsidRDefault="000957F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华文新魏">
    <w:altName w:val="STXinwei"/>
    <w:panose1 w:val="02010800040101010101"/>
    <w:charset w:val="86"/>
    <w:family w:val="auto"/>
    <w:pitch w:val="variable"/>
    <w:sig w:usb0="00000001" w:usb1="080F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GMinchoE">
    <w:altName w:val="HG明朝E"/>
    <w:charset w:val="80"/>
    <w:family w:val="modern"/>
    <w:pitch w:val="fixed"/>
    <w:sig w:usb0="E00002FF" w:usb1="2AC7EDFE" w:usb2="00000012"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504A13" w14:textId="77777777" w:rsidR="001638F6" w:rsidRDefault="00844483">
    <w:pPr>
      <w:pStyle w:val="Footer"/>
    </w:pPr>
    <w:r>
      <w:t xml:space="preserve">PAGE </w:t>
    </w:r>
    <w:r>
      <w:fldChar w:fldCharType="begin"/>
    </w:r>
    <w:r>
      <w:instrText xml:space="preserve"> PAGE  \* Arabic  \* MERGEFORMAT </w:instrText>
    </w:r>
    <w:r>
      <w:fldChar w:fldCharType="separate"/>
    </w:r>
    <w:r w:rsidR="00934F1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F62306" w14:textId="77777777" w:rsidR="000957FB" w:rsidRDefault="000957FB">
      <w:pPr>
        <w:spacing w:before="0" w:after="0" w:line="240" w:lineRule="auto"/>
      </w:pPr>
      <w:r>
        <w:separator/>
      </w:r>
    </w:p>
  </w:footnote>
  <w:footnote w:type="continuationSeparator" w:id="0">
    <w:p w14:paraId="6F7397AA" w14:textId="77777777" w:rsidR="000957FB" w:rsidRDefault="000957FB">
      <w:pPr>
        <w:spacing w:before="0" w:after="0" w:line="240" w:lineRule="auto"/>
      </w:pPr>
      <w:r>
        <w:continuationSeparator/>
      </w:r>
    </w:p>
  </w:footnote>
  <w:footnote w:id="1">
    <w:p w14:paraId="7A7D2133" w14:textId="2E36EB08" w:rsidR="00133A3B" w:rsidRPr="00133A3B" w:rsidRDefault="00133A3B">
      <w:pPr>
        <w:pStyle w:val="FootnoteText"/>
        <w:rPr>
          <w:lang w:val="en-CA"/>
        </w:rPr>
      </w:pPr>
      <w:r>
        <w:rPr>
          <w:rStyle w:val="FootnoteReference"/>
        </w:rPr>
        <w:footnoteRef/>
      </w:r>
      <w:r>
        <w:t xml:space="preserve"> </w:t>
      </w:r>
      <w:hyperlink r:id="rId1" w:history="1">
        <w:r w:rsidRPr="00133A3B">
          <w:rPr>
            <w:rStyle w:val="Hyperlink"/>
          </w:rPr>
          <w:t>https://en.wikipedia.org/wiki/Convolutional_neural_network</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4487802"/>
    <w:multiLevelType w:val="hybridMultilevel"/>
    <w:tmpl w:val="55AC004E"/>
    <w:lvl w:ilvl="0" w:tplc="E784668C">
      <w:numFmt w:val="bullet"/>
      <w:lvlText w:val="-"/>
      <w:lvlJc w:val="left"/>
      <w:pPr>
        <w:ind w:left="1080" w:hanging="360"/>
      </w:pPr>
      <w:rPr>
        <w:rFonts w:ascii="Constantia" w:eastAsiaTheme="majorEastAsia" w:hAnsi="Constantia" w:cstheme="maj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03E56FA"/>
    <w:multiLevelType w:val="hybridMultilevel"/>
    <w:tmpl w:val="169A91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1B2167DB"/>
    <w:multiLevelType w:val="hybridMultilevel"/>
    <w:tmpl w:val="A72274BA"/>
    <w:lvl w:ilvl="0" w:tplc="E784668C">
      <w:numFmt w:val="bullet"/>
      <w:lvlText w:val="-"/>
      <w:lvlJc w:val="left"/>
      <w:pPr>
        <w:ind w:left="720" w:hanging="360"/>
      </w:pPr>
      <w:rPr>
        <w:rFonts w:ascii="Constantia" w:eastAsiaTheme="majorEastAsia" w:hAnsi="Constantia" w:cstheme="maj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287B3E15"/>
    <w:multiLevelType w:val="hybridMultilevel"/>
    <w:tmpl w:val="25D2321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32603FC3"/>
    <w:multiLevelType w:val="hybridMultilevel"/>
    <w:tmpl w:val="E3828D0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39925ED5"/>
    <w:multiLevelType w:val="hybridMultilevel"/>
    <w:tmpl w:val="C56A22DE"/>
    <w:lvl w:ilvl="0" w:tplc="90101930">
      <w:start w:val="1"/>
      <w:numFmt w:val="lowerLetter"/>
      <w:lvlText w:val="%1)"/>
      <w:lvlJc w:val="left"/>
      <w:pPr>
        <w:ind w:left="720" w:hanging="360"/>
      </w:pPr>
      <w:rPr>
        <w:rFonts w:eastAsiaTheme="minorEastAsia"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9083F2B"/>
    <w:multiLevelType w:val="hybridMultilevel"/>
    <w:tmpl w:val="D37006D4"/>
    <w:lvl w:ilvl="0" w:tplc="9D0C48A8">
      <w:numFmt w:val="bullet"/>
      <w:lvlText w:val="-"/>
      <w:lvlJc w:val="left"/>
      <w:pPr>
        <w:ind w:left="720" w:hanging="360"/>
      </w:pPr>
      <w:rPr>
        <w:rFonts w:ascii="Constantia" w:eastAsiaTheme="majorEastAsia" w:hAnsi="Constantia" w:cstheme="maj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BD125AE"/>
    <w:multiLevelType w:val="hybridMultilevel"/>
    <w:tmpl w:val="F2AC45B4"/>
    <w:lvl w:ilvl="0" w:tplc="6FCEBEF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1E13262"/>
    <w:multiLevelType w:val="hybridMultilevel"/>
    <w:tmpl w:val="BE2073D6"/>
    <w:lvl w:ilvl="0" w:tplc="FB7C554C">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3"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4"/>
  </w:num>
  <w:num w:numId="8">
    <w:abstractNumId w:val="11"/>
  </w:num>
  <w:num w:numId="9">
    <w:abstractNumId w:val="17"/>
  </w:num>
  <w:num w:numId="10">
    <w:abstractNumId w:val="15"/>
  </w:num>
  <w:num w:numId="11">
    <w:abstractNumId w:val="24"/>
  </w:num>
  <w:num w:numId="12">
    <w:abstractNumId w:val="23"/>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2"/>
  </w:num>
  <w:num w:numId="22">
    <w:abstractNumId w:val="20"/>
  </w:num>
  <w:num w:numId="23">
    <w:abstractNumId w:val="13"/>
  </w:num>
  <w:num w:numId="24">
    <w:abstractNumId w:val="10"/>
  </w:num>
  <w:num w:numId="25">
    <w:abstractNumId w:val="16"/>
  </w:num>
  <w:num w:numId="26">
    <w:abstractNumId w:val="18"/>
  </w:num>
  <w:num w:numId="27">
    <w:abstractNumId w:val="19"/>
  </w:num>
  <w:num w:numId="28">
    <w:abstractNumId w:val="21"/>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F84"/>
    <w:rsid w:val="000116D0"/>
    <w:rsid w:val="000246AE"/>
    <w:rsid w:val="00035F3B"/>
    <w:rsid w:val="00044059"/>
    <w:rsid w:val="000748AA"/>
    <w:rsid w:val="0007600B"/>
    <w:rsid w:val="00076621"/>
    <w:rsid w:val="0007795C"/>
    <w:rsid w:val="000957FB"/>
    <w:rsid w:val="000A540D"/>
    <w:rsid w:val="000E4683"/>
    <w:rsid w:val="001058F3"/>
    <w:rsid w:val="0010716F"/>
    <w:rsid w:val="00133A3B"/>
    <w:rsid w:val="00153F79"/>
    <w:rsid w:val="001638F6"/>
    <w:rsid w:val="0017789A"/>
    <w:rsid w:val="00183FF3"/>
    <w:rsid w:val="0019059E"/>
    <w:rsid w:val="001A2000"/>
    <w:rsid w:val="001C7FD5"/>
    <w:rsid w:val="001F0FD7"/>
    <w:rsid w:val="002157F7"/>
    <w:rsid w:val="00215CC8"/>
    <w:rsid w:val="0024684F"/>
    <w:rsid w:val="002560FD"/>
    <w:rsid w:val="0026200C"/>
    <w:rsid w:val="00262C19"/>
    <w:rsid w:val="00284DEB"/>
    <w:rsid w:val="002900DB"/>
    <w:rsid w:val="002A0CB6"/>
    <w:rsid w:val="002A0D3A"/>
    <w:rsid w:val="002C287A"/>
    <w:rsid w:val="002D1C44"/>
    <w:rsid w:val="002F12BE"/>
    <w:rsid w:val="0030247A"/>
    <w:rsid w:val="0030284F"/>
    <w:rsid w:val="00310F36"/>
    <w:rsid w:val="00310F84"/>
    <w:rsid w:val="003209D6"/>
    <w:rsid w:val="00322A60"/>
    <w:rsid w:val="00334A73"/>
    <w:rsid w:val="003422FF"/>
    <w:rsid w:val="00344FF5"/>
    <w:rsid w:val="00353770"/>
    <w:rsid w:val="0038157E"/>
    <w:rsid w:val="00381A11"/>
    <w:rsid w:val="00386111"/>
    <w:rsid w:val="003A7B25"/>
    <w:rsid w:val="003E668E"/>
    <w:rsid w:val="003E74A4"/>
    <w:rsid w:val="003F62BB"/>
    <w:rsid w:val="00406DB0"/>
    <w:rsid w:val="004076E6"/>
    <w:rsid w:val="004307CD"/>
    <w:rsid w:val="0043230E"/>
    <w:rsid w:val="0046304B"/>
    <w:rsid w:val="00474267"/>
    <w:rsid w:val="004952C4"/>
    <w:rsid w:val="004B6265"/>
    <w:rsid w:val="004F39EF"/>
    <w:rsid w:val="004F796E"/>
    <w:rsid w:val="004F7BD8"/>
    <w:rsid w:val="004F7FD1"/>
    <w:rsid w:val="00505530"/>
    <w:rsid w:val="0051204C"/>
    <w:rsid w:val="00512662"/>
    <w:rsid w:val="00541834"/>
    <w:rsid w:val="005421D9"/>
    <w:rsid w:val="00563D3C"/>
    <w:rsid w:val="00566FE3"/>
    <w:rsid w:val="0057304C"/>
    <w:rsid w:val="005A1C5A"/>
    <w:rsid w:val="005C727C"/>
    <w:rsid w:val="005D6F24"/>
    <w:rsid w:val="005F473D"/>
    <w:rsid w:val="005F665B"/>
    <w:rsid w:val="00613940"/>
    <w:rsid w:val="00621002"/>
    <w:rsid w:val="006364EF"/>
    <w:rsid w:val="00640900"/>
    <w:rsid w:val="00690EFD"/>
    <w:rsid w:val="00691672"/>
    <w:rsid w:val="006B422C"/>
    <w:rsid w:val="006D1035"/>
    <w:rsid w:val="006D55A2"/>
    <w:rsid w:val="006E2036"/>
    <w:rsid w:val="007021DE"/>
    <w:rsid w:val="00716620"/>
    <w:rsid w:val="007234F6"/>
    <w:rsid w:val="00723E98"/>
    <w:rsid w:val="00732607"/>
    <w:rsid w:val="00747FB0"/>
    <w:rsid w:val="00757B66"/>
    <w:rsid w:val="00761FD1"/>
    <w:rsid w:val="00772BFF"/>
    <w:rsid w:val="00784E32"/>
    <w:rsid w:val="00792573"/>
    <w:rsid w:val="0079455C"/>
    <w:rsid w:val="007A7A0B"/>
    <w:rsid w:val="007C7BB6"/>
    <w:rsid w:val="007D2970"/>
    <w:rsid w:val="007D7D32"/>
    <w:rsid w:val="00844483"/>
    <w:rsid w:val="008628A7"/>
    <w:rsid w:val="00872264"/>
    <w:rsid w:val="00874AD2"/>
    <w:rsid w:val="00882D98"/>
    <w:rsid w:val="00892A4D"/>
    <w:rsid w:val="008A0842"/>
    <w:rsid w:val="008A7568"/>
    <w:rsid w:val="008E117B"/>
    <w:rsid w:val="008E1597"/>
    <w:rsid w:val="008E6C6C"/>
    <w:rsid w:val="0092040A"/>
    <w:rsid w:val="00920B52"/>
    <w:rsid w:val="00934F1C"/>
    <w:rsid w:val="009519BD"/>
    <w:rsid w:val="00965340"/>
    <w:rsid w:val="00967CCC"/>
    <w:rsid w:val="009846C0"/>
    <w:rsid w:val="00990A54"/>
    <w:rsid w:val="0099345A"/>
    <w:rsid w:val="009B5100"/>
    <w:rsid w:val="009C412E"/>
    <w:rsid w:val="009D2231"/>
    <w:rsid w:val="009D3C8D"/>
    <w:rsid w:val="009E0D9D"/>
    <w:rsid w:val="009E3DE3"/>
    <w:rsid w:val="009E563D"/>
    <w:rsid w:val="009E5A95"/>
    <w:rsid w:val="00A027D8"/>
    <w:rsid w:val="00A055C4"/>
    <w:rsid w:val="00A11847"/>
    <w:rsid w:val="00A122DB"/>
    <w:rsid w:val="00A12DCB"/>
    <w:rsid w:val="00A21E14"/>
    <w:rsid w:val="00A259F1"/>
    <w:rsid w:val="00A47720"/>
    <w:rsid w:val="00A50750"/>
    <w:rsid w:val="00A54A2D"/>
    <w:rsid w:val="00A653BD"/>
    <w:rsid w:val="00A95428"/>
    <w:rsid w:val="00AB76EF"/>
    <w:rsid w:val="00AC64CE"/>
    <w:rsid w:val="00AC76D0"/>
    <w:rsid w:val="00AD165F"/>
    <w:rsid w:val="00AD384C"/>
    <w:rsid w:val="00AF04AD"/>
    <w:rsid w:val="00B15BC0"/>
    <w:rsid w:val="00B31159"/>
    <w:rsid w:val="00B3310E"/>
    <w:rsid w:val="00B34E85"/>
    <w:rsid w:val="00B370A6"/>
    <w:rsid w:val="00B47B7A"/>
    <w:rsid w:val="00B646B8"/>
    <w:rsid w:val="00B6620B"/>
    <w:rsid w:val="00BB70A1"/>
    <w:rsid w:val="00BC4DE5"/>
    <w:rsid w:val="00BC74F7"/>
    <w:rsid w:val="00BE43C6"/>
    <w:rsid w:val="00BE56F3"/>
    <w:rsid w:val="00BF314A"/>
    <w:rsid w:val="00C06200"/>
    <w:rsid w:val="00C14566"/>
    <w:rsid w:val="00C3271E"/>
    <w:rsid w:val="00C60E2B"/>
    <w:rsid w:val="00C7433B"/>
    <w:rsid w:val="00C80BD4"/>
    <w:rsid w:val="00CA77CF"/>
    <w:rsid w:val="00CC3953"/>
    <w:rsid w:val="00CD066B"/>
    <w:rsid w:val="00CF1B5C"/>
    <w:rsid w:val="00CF3A42"/>
    <w:rsid w:val="00D2126A"/>
    <w:rsid w:val="00D21E8D"/>
    <w:rsid w:val="00D22813"/>
    <w:rsid w:val="00D3387E"/>
    <w:rsid w:val="00D5413C"/>
    <w:rsid w:val="00D62D94"/>
    <w:rsid w:val="00D93857"/>
    <w:rsid w:val="00D9639C"/>
    <w:rsid w:val="00D9785D"/>
    <w:rsid w:val="00DA3500"/>
    <w:rsid w:val="00DC07A3"/>
    <w:rsid w:val="00DC3C6E"/>
    <w:rsid w:val="00DD471D"/>
    <w:rsid w:val="00DD49A3"/>
    <w:rsid w:val="00E04B09"/>
    <w:rsid w:val="00E05CD1"/>
    <w:rsid w:val="00E11B8A"/>
    <w:rsid w:val="00E21DFD"/>
    <w:rsid w:val="00E238A2"/>
    <w:rsid w:val="00E26D42"/>
    <w:rsid w:val="00E27FF7"/>
    <w:rsid w:val="00E3123B"/>
    <w:rsid w:val="00E31A8F"/>
    <w:rsid w:val="00E73E39"/>
    <w:rsid w:val="00E76915"/>
    <w:rsid w:val="00EA089F"/>
    <w:rsid w:val="00EB7F4B"/>
    <w:rsid w:val="00EE44A0"/>
    <w:rsid w:val="00EE4B7C"/>
    <w:rsid w:val="00EE6902"/>
    <w:rsid w:val="00EF658F"/>
    <w:rsid w:val="00F043DD"/>
    <w:rsid w:val="00F051E7"/>
    <w:rsid w:val="00F36953"/>
    <w:rsid w:val="00F52DF0"/>
    <w:rsid w:val="00F54327"/>
    <w:rsid w:val="00F677F9"/>
    <w:rsid w:val="00F84764"/>
    <w:rsid w:val="00FA4C07"/>
    <w:rsid w:val="00FB72C5"/>
    <w:rsid w:val="00FD1504"/>
    <w:rsid w:val="00FD5F31"/>
    <w:rsid w:val="00FE4DD4"/>
    <w:rsid w:val="00FF78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DD5DF85"/>
  <w15:chartTrackingRefBased/>
  <w15:docId w15:val="{02799187-DF82-4156-BF41-20253DA47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D322D"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504"/>
  </w:style>
  <w:style w:type="paragraph" w:styleId="Heading1">
    <w:name w:val="heading 1"/>
    <w:basedOn w:val="Normal"/>
    <w:next w:val="Normal"/>
    <w:link w:val="Heading1Char"/>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Heading2">
    <w:name w:val="heading 2"/>
    <w:basedOn w:val="Normal"/>
    <w:next w:val="Normal"/>
    <w:link w:val="Heading2Char"/>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Heading3">
    <w:name w:val="heading 3"/>
    <w:basedOn w:val="Normal"/>
    <w:next w:val="Normal"/>
    <w:link w:val="Heading3Char"/>
    <w:uiPriority w:val="4"/>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Heading4">
    <w:name w:val="heading 4"/>
    <w:basedOn w:val="Normal"/>
    <w:next w:val="Normal"/>
    <w:link w:val="Heading4Char"/>
    <w:uiPriority w:val="4"/>
    <w:unhideWhenUsed/>
    <w:qFormat/>
    <w:rsid w:val="004F39EF"/>
    <w:pPr>
      <w:keepNext/>
      <w:keepLines/>
      <w:spacing w:before="40" w:after="0"/>
      <w:outlineLvl w:val="3"/>
    </w:pPr>
    <w:rPr>
      <w:rFonts w:asciiTheme="majorHAnsi" w:eastAsiaTheme="majorEastAsia" w:hAnsiTheme="majorHAnsi" w:cstheme="majorBidi"/>
      <w:i/>
      <w:iCs/>
      <w:color w:val="2F1B15" w:themeColor="accent1" w:themeShade="BF"/>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4"/>
    <w:rsid w:val="00690EFD"/>
    <w:rPr>
      <w:rFonts w:asciiTheme="majorHAnsi" w:eastAsiaTheme="majorEastAsia" w:hAnsiTheme="majorHAnsi" w:cstheme="majorBidi"/>
      <w:color w:val="3F251D" w:themeColor="accent1"/>
      <w:sz w:val="30"/>
      <w:szCs w:val="30"/>
    </w:rPr>
  </w:style>
  <w:style w:type="character" w:customStyle="1" w:styleId="Heading2Char">
    <w:name w:val="Heading 2 Char"/>
    <w:basedOn w:val="DefaultParagraphFont"/>
    <w:link w:val="Heading2"/>
    <w:uiPriority w:val="4"/>
    <w:rsid w:val="00690EFD"/>
    <w:rPr>
      <w:rFonts w:asciiTheme="majorHAnsi" w:eastAsiaTheme="majorEastAsia" w:hAnsiTheme="majorHAnsi" w:cstheme="majorBidi"/>
      <w:caps/>
      <w:color w:val="3F251D" w:themeColor="accent1"/>
      <w:sz w:val="22"/>
      <w:szCs w:val="22"/>
    </w:rPr>
  </w:style>
  <w:style w:type="character" w:customStyle="1" w:styleId="Heading3Char">
    <w:name w:val="Heading 3 Char"/>
    <w:basedOn w:val="DefaultParagraphFont"/>
    <w:link w:val="Heading3"/>
    <w:uiPriority w:val="4"/>
    <w:rsid w:val="00690EFD"/>
    <w:rPr>
      <w:rFonts w:asciiTheme="majorHAnsi" w:eastAsiaTheme="majorEastAsia" w:hAnsiTheme="majorHAnsi" w:cstheme="majorBidi"/>
      <w:color w:val="3F251D"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1F120E"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1F120E"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5"/>
    <w:unhideWhenUsed/>
    <w:qFormat/>
    <w:pPr>
      <w:numPr>
        <w:numId w:val="6"/>
      </w:numPr>
      <w:contextualSpacing/>
    </w:pPr>
  </w:style>
  <w:style w:type="paragraph" w:styleId="Title">
    <w:name w:val="Title"/>
    <w:basedOn w:val="Normal"/>
    <w:link w:val="TitleCha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3F251D"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semiHidden/>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semiHidden/>
    <w:unhideWhenUsed/>
    <w:pPr>
      <w:spacing w:after="100"/>
      <w:ind w:left="400"/>
    </w:pPr>
    <w:rPr>
      <w:i/>
      <w:iCs/>
    </w:rPr>
  </w:style>
  <w:style w:type="paragraph" w:styleId="TOC1">
    <w:name w:val="toc 1"/>
    <w:basedOn w:val="Normal"/>
    <w:next w:val="Normal"/>
    <w:autoRedefine/>
    <w:uiPriority w:val="39"/>
    <w:semiHidden/>
    <w:unhideWhenUsed/>
    <w:pPr>
      <w:spacing w:after="100"/>
    </w:pPr>
  </w:style>
  <w:style w:type="paragraph" w:styleId="TOC2">
    <w:name w:val="toc 2"/>
    <w:basedOn w:val="Normal"/>
    <w:next w:val="Normal"/>
    <w:autoRedefine/>
    <w:uiPriority w:val="39"/>
    <w:semiHidden/>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paragraph" w:styleId="NormalWeb">
    <w:name w:val="Normal (Web)"/>
    <w:basedOn w:val="Normal"/>
    <w:uiPriority w:val="99"/>
    <w:semiHidden/>
    <w:unhideWhenUsed/>
    <w:rsid w:val="00310F84"/>
    <w:pPr>
      <w:spacing w:before="100" w:beforeAutospacing="1" w:after="100" w:afterAutospacing="1" w:line="240" w:lineRule="auto"/>
    </w:pPr>
    <w:rPr>
      <w:rFonts w:ascii="Times New Roman" w:eastAsia="Times New Roman" w:hAnsi="Times New Roman" w:cs="Times New Roman"/>
      <w:color w:val="auto"/>
      <w:sz w:val="24"/>
      <w:szCs w:val="24"/>
      <w:lang w:val="en-CA" w:eastAsia="zh-CN"/>
    </w:rPr>
  </w:style>
  <w:style w:type="character" w:styleId="Hyperlink">
    <w:name w:val="Hyperlink"/>
    <w:basedOn w:val="DefaultParagraphFont"/>
    <w:uiPriority w:val="99"/>
    <w:unhideWhenUsed/>
    <w:rsid w:val="00310F84"/>
    <w:rPr>
      <w:color w:val="0000FF"/>
      <w:u w:val="single"/>
    </w:rPr>
  </w:style>
  <w:style w:type="character" w:styleId="FootnoteReference">
    <w:name w:val="footnote reference"/>
    <w:basedOn w:val="DefaultParagraphFont"/>
    <w:uiPriority w:val="99"/>
    <w:semiHidden/>
    <w:unhideWhenUsed/>
    <w:rsid w:val="00310F84"/>
    <w:rPr>
      <w:vertAlign w:val="superscript"/>
    </w:rPr>
  </w:style>
  <w:style w:type="character" w:styleId="UnresolvedMention">
    <w:name w:val="Unresolved Mention"/>
    <w:basedOn w:val="DefaultParagraphFont"/>
    <w:uiPriority w:val="99"/>
    <w:semiHidden/>
    <w:unhideWhenUsed/>
    <w:rsid w:val="00310F84"/>
    <w:rPr>
      <w:color w:val="605E5C"/>
      <w:shd w:val="clear" w:color="auto" w:fill="E1DFDD"/>
    </w:rPr>
  </w:style>
  <w:style w:type="paragraph" w:styleId="ListParagraph">
    <w:name w:val="List Paragraph"/>
    <w:basedOn w:val="Normal"/>
    <w:uiPriority w:val="34"/>
    <w:semiHidden/>
    <w:qFormat/>
    <w:rsid w:val="009D3C8D"/>
    <w:pPr>
      <w:ind w:left="720"/>
      <w:contextualSpacing/>
    </w:pPr>
  </w:style>
  <w:style w:type="character" w:customStyle="1" w:styleId="Heading4Char">
    <w:name w:val="Heading 4 Char"/>
    <w:basedOn w:val="DefaultParagraphFont"/>
    <w:link w:val="Heading4"/>
    <w:uiPriority w:val="4"/>
    <w:rsid w:val="004F39EF"/>
    <w:rPr>
      <w:rFonts w:asciiTheme="majorHAnsi" w:eastAsiaTheme="majorEastAsia" w:hAnsiTheme="majorHAnsi" w:cstheme="majorBidi"/>
      <w:i/>
      <w:iCs/>
      <w:color w:val="2F1B1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869301">
      <w:bodyDiv w:val="1"/>
      <w:marLeft w:val="0"/>
      <w:marRight w:val="0"/>
      <w:marTop w:val="0"/>
      <w:marBottom w:val="0"/>
      <w:divBdr>
        <w:top w:val="none" w:sz="0" w:space="0" w:color="auto"/>
        <w:left w:val="none" w:sz="0" w:space="0" w:color="auto"/>
        <w:bottom w:val="none" w:sz="0" w:space="0" w:color="auto"/>
        <w:right w:val="none" w:sz="0" w:space="0" w:color="auto"/>
      </w:divBdr>
    </w:div>
    <w:div w:id="151526996">
      <w:bodyDiv w:val="1"/>
      <w:marLeft w:val="0"/>
      <w:marRight w:val="0"/>
      <w:marTop w:val="0"/>
      <w:marBottom w:val="0"/>
      <w:divBdr>
        <w:top w:val="none" w:sz="0" w:space="0" w:color="auto"/>
        <w:left w:val="none" w:sz="0" w:space="0" w:color="auto"/>
        <w:bottom w:val="none" w:sz="0" w:space="0" w:color="auto"/>
        <w:right w:val="none" w:sz="0" w:space="0" w:color="auto"/>
      </w:divBdr>
    </w:div>
    <w:div w:id="162791918">
      <w:bodyDiv w:val="1"/>
      <w:marLeft w:val="0"/>
      <w:marRight w:val="0"/>
      <w:marTop w:val="0"/>
      <w:marBottom w:val="0"/>
      <w:divBdr>
        <w:top w:val="none" w:sz="0" w:space="0" w:color="auto"/>
        <w:left w:val="none" w:sz="0" w:space="0" w:color="auto"/>
        <w:bottom w:val="none" w:sz="0" w:space="0" w:color="auto"/>
        <w:right w:val="none" w:sz="0" w:space="0" w:color="auto"/>
      </w:divBdr>
    </w:div>
    <w:div w:id="191304275">
      <w:bodyDiv w:val="1"/>
      <w:marLeft w:val="0"/>
      <w:marRight w:val="0"/>
      <w:marTop w:val="0"/>
      <w:marBottom w:val="0"/>
      <w:divBdr>
        <w:top w:val="none" w:sz="0" w:space="0" w:color="auto"/>
        <w:left w:val="none" w:sz="0" w:space="0" w:color="auto"/>
        <w:bottom w:val="none" w:sz="0" w:space="0" w:color="auto"/>
        <w:right w:val="none" w:sz="0" w:space="0" w:color="auto"/>
      </w:divBdr>
    </w:div>
    <w:div w:id="1173254472">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349141688">
      <w:bodyDiv w:val="1"/>
      <w:marLeft w:val="0"/>
      <w:marRight w:val="0"/>
      <w:marTop w:val="0"/>
      <w:marBottom w:val="0"/>
      <w:divBdr>
        <w:top w:val="none" w:sz="0" w:space="0" w:color="auto"/>
        <w:left w:val="none" w:sz="0" w:space="0" w:color="auto"/>
        <w:bottom w:val="none" w:sz="0" w:space="0" w:color="auto"/>
        <w:right w:val="none" w:sz="0" w:space="0" w:color="auto"/>
      </w:divBdr>
    </w:div>
    <w:div w:id="1630819637">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kaggle.com/alxmamaev/flowers-recognition"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deployment/readme.md"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Convolutional_neural_network"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mai\AppData\Roaming\Microsoft\Templates\Student%20report%20with%20cover.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6FA962-45EA-485F-B426-B1DFA13126B0}">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CD806-20F5-4C82-B5FF-CCE936009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cover.dotx</Template>
  <TotalTime>1124</TotalTime>
  <Pages>6</Pages>
  <Words>583</Words>
  <Characters>3102</Characters>
  <Application>Microsoft Office Word</Application>
  <DocSecurity>0</DocSecurity>
  <Lines>70</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rui tang</dc:creator>
  <cp:keywords/>
  <cp:lastModifiedBy>rui tang</cp:lastModifiedBy>
  <cp:revision>20</cp:revision>
  <dcterms:created xsi:type="dcterms:W3CDTF">2020-10-21T06:04:00Z</dcterms:created>
  <dcterms:modified xsi:type="dcterms:W3CDTF">2020-12-17T05:37:00Z</dcterms:modified>
  <cp:version/>
</cp:coreProperties>
</file>